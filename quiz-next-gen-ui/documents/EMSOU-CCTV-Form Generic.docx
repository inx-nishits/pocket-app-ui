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36CFE8" w14:textId="7F8A0489" w:rsidR="000559F9" w:rsidRDefault="000559F9" w:rsidP="00097339">
      <w:pPr>
        <w:jc w:val="center"/>
      </w:pPr>
    </w:p>
    <w:p w14:paraId="1736CFE9" w14:textId="77777777" w:rsidR="000559F9" w:rsidRPr="00293F0C" w:rsidRDefault="000559F9" w:rsidP="00097339">
      <w:pPr>
        <w:jc w:val="center"/>
        <w:rPr>
          <w:b/>
          <w:color w:val="1F497D"/>
          <w:sz w:val="38"/>
        </w:rPr>
      </w:pPr>
      <w:r>
        <w:rPr>
          <w:b/>
          <w:color w:val="1F497D"/>
          <w:sz w:val="38"/>
        </w:rPr>
        <w:t>CCTV IDENTIFICATION &amp; SEIZURE</w:t>
      </w:r>
    </w:p>
    <w:p w14:paraId="1736CFEA" w14:textId="77777777" w:rsidR="000559F9" w:rsidRDefault="000559F9" w:rsidP="00097339">
      <w:pPr>
        <w:jc w:val="center"/>
      </w:pPr>
    </w:p>
    <w:tbl>
      <w:tblPr>
        <w:tblW w:w="0" w:type="auto"/>
        <w:tblLook w:val="00A0" w:firstRow="1" w:lastRow="0" w:firstColumn="1" w:lastColumn="0" w:noHBand="0" w:noVBand="0"/>
      </w:tblPr>
      <w:tblGrid>
        <w:gridCol w:w="2310"/>
        <w:gridCol w:w="2310"/>
        <w:gridCol w:w="2311"/>
        <w:gridCol w:w="2311"/>
      </w:tblGrid>
      <w:tr w:rsidR="000559F9" w14:paraId="1736CFEF" w14:textId="77777777" w:rsidTr="00893E17">
        <w:trPr>
          <w:trHeight w:val="283"/>
        </w:trPr>
        <w:tc>
          <w:tcPr>
            <w:tcW w:w="2310" w:type="dxa"/>
            <w:vAlign w:val="bottom"/>
          </w:tcPr>
          <w:p w14:paraId="1736CFEB" w14:textId="77777777" w:rsidR="000559F9" w:rsidRPr="00893E17" w:rsidRDefault="000559F9" w:rsidP="00B43DCF">
            <w:pPr>
              <w:rPr>
                <w:b/>
                <w:sz w:val="20"/>
              </w:rPr>
            </w:pPr>
            <w:r w:rsidRPr="00893E17">
              <w:rPr>
                <w:b/>
                <w:sz w:val="20"/>
              </w:rPr>
              <w:t>Operation Name:</w:t>
            </w:r>
          </w:p>
        </w:tc>
        <w:tc>
          <w:tcPr>
            <w:tcW w:w="2310" w:type="dxa"/>
            <w:tcBorders>
              <w:bottom w:val="single" w:sz="4" w:space="0" w:color="auto"/>
            </w:tcBorders>
            <w:vAlign w:val="bottom"/>
          </w:tcPr>
          <w:p w14:paraId="1736CFEC" w14:textId="77777777" w:rsidR="000559F9" w:rsidRPr="00893E17" w:rsidRDefault="000559F9" w:rsidP="00B43DCF">
            <w:pPr>
              <w:rPr>
                <w:sz w:val="20"/>
              </w:rPr>
            </w:pPr>
          </w:p>
        </w:tc>
        <w:tc>
          <w:tcPr>
            <w:tcW w:w="2311" w:type="dxa"/>
            <w:vAlign w:val="bottom"/>
          </w:tcPr>
          <w:p w14:paraId="1736CFED" w14:textId="77777777" w:rsidR="000559F9" w:rsidRPr="00893E17" w:rsidRDefault="000559F9" w:rsidP="00B43DCF">
            <w:pPr>
              <w:rPr>
                <w:b/>
                <w:sz w:val="20"/>
              </w:rPr>
            </w:pPr>
            <w:r w:rsidRPr="00893E17">
              <w:rPr>
                <w:b/>
                <w:sz w:val="20"/>
              </w:rPr>
              <w:t>Officer Completing:</w:t>
            </w:r>
          </w:p>
        </w:tc>
        <w:tc>
          <w:tcPr>
            <w:tcW w:w="2311" w:type="dxa"/>
            <w:tcBorders>
              <w:bottom w:val="single" w:sz="4" w:space="0" w:color="auto"/>
            </w:tcBorders>
            <w:vAlign w:val="bottom"/>
          </w:tcPr>
          <w:p w14:paraId="1736CFEE" w14:textId="77777777" w:rsidR="000559F9" w:rsidRPr="00893E17" w:rsidRDefault="000559F9" w:rsidP="00B43DCF">
            <w:pPr>
              <w:rPr>
                <w:sz w:val="20"/>
              </w:rPr>
            </w:pPr>
          </w:p>
        </w:tc>
      </w:tr>
    </w:tbl>
    <w:p w14:paraId="1736CFF0" w14:textId="77777777" w:rsidR="000559F9" w:rsidRDefault="000559F9" w:rsidP="00097339"/>
    <w:tbl>
      <w:tblPr>
        <w:tblW w:w="0" w:type="auto"/>
        <w:tblLook w:val="00A0" w:firstRow="1" w:lastRow="0" w:firstColumn="1" w:lastColumn="0" w:noHBand="0" w:noVBand="0"/>
      </w:tblPr>
      <w:tblGrid>
        <w:gridCol w:w="3510"/>
        <w:gridCol w:w="5732"/>
      </w:tblGrid>
      <w:tr w:rsidR="000559F9" w14:paraId="1736CFF3" w14:textId="77777777" w:rsidTr="00893E17">
        <w:trPr>
          <w:trHeight w:val="567"/>
        </w:trPr>
        <w:tc>
          <w:tcPr>
            <w:tcW w:w="3510" w:type="dxa"/>
            <w:vAlign w:val="bottom"/>
          </w:tcPr>
          <w:p w14:paraId="1736CFF1" w14:textId="77777777" w:rsidR="000559F9" w:rsidRPr="00893E17" w:rsidRDefault="000559F9" w:rsidP="00B43DCF">
            <w:pPr>
              <w:rPr>
                <w:b/>
                <w:sz w:val="20"/>
              </w:rPr>
            </w:pPr>
            <w:r w:rsidRPr="00893E17">
              <w:rPr>
                <w:b/>
                <w:sz w:val="20"/>
              </w:rPr>
              <w:t>Location Address:</w:t>
            </w:r>
          </w:p>
        </w:tc>
        <w:tc>
          <w:tcPr>
            <w:tcW w:w="5732" w:type="dxa"/>
            <w:tcBorders>
              <w:bottom w:val="single" w:sz="4" w:space="0" w:color="auto"/>
            </w:tcBorders>
          </w:tcPr>
          <w:p w14:paraId="1736CFF2" w14:textId="77777777" w:rsidR="000559F9" w:rsidRPr="00893E17" w:rsidRDefault="000559F9" w:rsidP="00097339">
            <w:pPr>
              <w:rPr>
                <w:sz w:val="20"/>
              </w:rPr>
            </w:pPr>
          </w:p>
        </w:tc>
      </w:tr>
      <w:tr w:rsidR="000559F9" w14:paraId="1736CFF6" w14:textId="77777777" w:rsidTr="00893E17">
        <w:trPr>
          <w:trHeight w:val="567"/>
        </w:trPr>
        <w:tc>
          <w:tcPr>
            <w:tcW w:w="3510" w:type="dxa"/>
            <w:vAlign w:val="bottom"/>
          </w:tcPr>
          <w:p w14:paraId="1736CFF4" w14:textId="77777777" w:rsidR="000559F9" w:rsidRPr="00893E17" w:rsidRDefault="000559F9" w:rsidP="00B43DCF">
            <w:pPr>
              <w:rPr>
                <w:b/>
                <w:sz w:val="20"/>
              </w:rPr>
            </w:pPr>
            <w:r w:rsidRPr="00893E17">
              <w:rPr>
                <w:b/>
                <w:sz w:val="20"/>
              </w:rPr>
              <w:t>Contact Details (Name/Number):</w:t>
            </w:r>
          </w:p>
        </w:tc>
        <w:tc>
          <w:tcPr>
            <w:tcW w:w="5732" w:type="dxa"/>
            <w:tcBorders>
              <w:top w:val="single" w:sz="4" w:space="0" w:color="auto"/>
              <w:bottom w:val="single" w:sz="4" w:space="0" w:color="auto"/>
            </w:tcBorders>
          </w:tcPr>
          <w:p w14:paraId="1736CFF5" w14:textId="77777777" w:rsidR="000559F9" w:rsidRPr="00893E17" w:rsidRDefault="000559F9" w:rsidP="00097339">
            <w:pPr>
              <w:rPr>
                <w:sz w:val="20"/>
              </w:rPr>
            </w:pPr>
          </w:p>
        </w:tc>
      </w:tr>
      <w:tr w:rsidR="000559F9" w14:paraId="1736CFF9" w14:textId="77777777" w:rsidTr="00893E17">
        <w:trPr>
          <w:trHeight w:val="567"/>
        </w:trPr>
        <w:tc>
          <w:tcPr>
            <w:tcW w:w="3510" w:type="dxa"/>
            <w:vAlign w:val="bottom"/>
          </w:tcPr>
          <w:p w14:paraId="1736CFF7" w14:textId="77777777" w:rsidR="000559F9" w:rsidRPr="00893E17" w:rsidRDefault="000559F9" w:rsidP="00B43DCF">
            <w:pPr>
              <w:rPr>
                <w:b/>
                <w:sz w:val="20"/>
              </w:rPr>
            </w:pPr>
            <w:r w:rsidRPr="00893E17">
              <w:rPr>
                <w:b/>
                <w:sz w:val="20"/>
              </w:rPr>
              <w:t>What it may capture:</w:t>
            </w:r>
          </w:p>
        </w:tc>
        <w:tc>
          <w:tcPr>
            <w:tcW w:w="5732" w:type="dxa"/>
            <w:tcBorders>
              <w:top w:val="single" w:sz="4" w:space="0" w:color="auto"/>
              <w:bottom w:val="single" w:sz="4" w:space="0" w:color="auto"/>
            </w:tcBorders>
          </w:tcPr>
          <w:p w14:paraId="1736CFF8" w14:textId="77777777" w:rsidR="000559F9" w:rsidRPr="00893E17" w:rsidRDefault="000559F9" w:rsidP="00097339">
            <w:pPr>
              <w:rPr>
                <w:sz w:val="20"/>
              </w:rPr>
            </w:pPr>
          </w:p>
        </w:tc>
      </w:tr>
      <w:tr w:rsidR="000559F9" w14:paraId="1736CFFB" w14:textId="77777777" w:rsidTr="00893E17">
        <w:trPr>
          <w:trHeight w:val="567"/>
        </w:trPr>
        <w:tc>
          <w:tcPr>
            <w:tcW w:w="9242" w:type="dxa"/>
            <w:gridSpan w:val="2"/>
            <w:tcBorders>
              <w:bottom w:val="single" w:sz="4" w:space="0" w:color="auto"/>
            </w:tcBorders>
            <w:vAlign w:val="bottom"/>
          </w:tcPr>
          <w:p w14:paraId="1736CFFA" w14:textId="77777777" w:rsidR="000559F9" w:rsidRPr="00893E17" w:rsidRDefault="000559F9" w:rsidP="00097339">
            <w:pPr>
              <w:rPr>
                <w:sz w:val="20"/>
              </w:rPr>
            </w:pPr>
          </w:p>
        </w:tc>
      </w:tr>
    </w:tbl>
    <w:p w14:paraId="1736CFFC" w14:textId="77777777" w:rsidR="000559F9" w:rsidRDefault="000559F9" w:rsidP="00097339"/>
    <w:tbl>
      <w:tblPr>
        <w:tblW w:w="0" w:type="auto"/>
        <w:tblLook w:val="00A0" w:firstRow="1" w:lastRow="0" w:firstColumn="1" w:lastColumn="0" w:noHBand="0" w:noVBand="0"/>
      </w:tblPr>
      <w:tblGrid>
        <w:gridCol w:w="3227"/>
        <w:gridCol w:w="6015"/>
      </w:tblGrid>
      <w:tr w:rsidR="000559F9" w14:paraId="1736CFFF" w14:textId="77777777" w:rsidTr="00893E17">
        <w:trPr>
          <w:trHeight w:val="567"/>
        </w:trPr>
        <w:tc>
          <w:tcPr>
            <w:tcW w:w="3227" w:type="dxa"/>
            <w:vAlign w:val="bottom"/>
          </w:tcPr>
          <w:p w14:paraId="1736CFFD" w14:textId="77777777" w:rsidR="000559F9" w:rsidRPr="00893E17" w:rsidRDefault="000559F9" w:rsidP="00B43DCF">
            <w:pPr>
              <w:rPr>
                <w:b/>
                <w:sz w:val="20"/>
              </w:rPr>
            </w:pPr>
            <w:r w:rsidRPr="00893E17">
              <w:rPr>
                <w:b/>
                <w:sz w:val="20"/>
              </w:rPr>
              <w:t>Speaking Clock Date/Time:</w:t>
            </w:r>
          </w:p>
        </w:tc>
        <w:tc>
          <w:tcPr>
            <w:tcW w:w="6015" w:type="dxa"/>
            <w:tcBorders>
              <w:bottom w:val="single" w:sz="4" w:space="0" w:color="auto"/>
            </w:tcBorders>
          </w:tcPr>
          <w:p w14:paraId="1736CFFE" w14:textId="77777777" w:rsidR="000559F9" w:rsidRPr="00893E17" w:rsidRDefault="000559F9" w:rsidP="00097339">
            <w:pPr>
              <w:rPr>
                <w:sz w:val="20"/>
              </w:rPr>
            </w:pPr>
          </w:p>
        </w:tc>
      </w:tr>
      <w:tr w:rsidR="000559F9" w14:paraId="1736D002" w14:textId="77777777" w:rsidTr="00893E17">
        <w:trPr>
          <w:trHeight w:val="498"/>
        </w:trPr>
        <w:tc>
          <w:tcPr>
            <w:tcW w:w="9242" w:type="dxa"/>
            <w:gridSpan w:val="2"/>
            <w:vAlign w:val="center"/>
          </w:tcPr>
          <w:p w14:paraId="1736D000" w14:textId="77777777" w:rsidR="000559F9" w:rsidRPr="00893E17" w:rsidRDefault="000559F9" w:rsidP="00B43DCF">
            <w:pPr>
              <w:rPr>
                <w:b/>
                <w:i/>
                <w:sz w:val="20"/>
              </w:rPr>
            </w:pPr>
            <w:r w:rsidRPr="00893E17">
              <w:rPr>
                <w:b/>
                <w:i/>
                <w:sz w:val="20"/>
              </w:rPr>
              <w:t>(Call 123 from a landline, visit http://www.nist.gov on a computer/smartphone or from a mobile call 0845 092 8081. Alternatively call someone in the office if none of these are available.)</w:t>
            </w:r>
          </w:p>
          <w:p w14:paraId="1736D001" w14:textId="77777777" w:rsidR="000559F9" w:rsidRPr="00893E17" w:rsidRDefault="000559F9" w:rsidP="00B43DCF">
            <w:pPr>
              <w:rPr>
                <w:sz w:val="4"/>
              </w:rPr>
            </w:pPr>
          </w:p>
        </w:tc>
      </w:tr>
      <w:tr w:rsidR="000559F9" w14:paraId="1736D005" w14:textId="77777777" w:rsidTr="00893E17">
        <w:trPr>
          <w:trHeight w:val="567"/>
        </w:trPr>
        <w:tc>
          <w:tcPr>
            <w:tcW w:w="3227" w:type="dxa"/>
            <w:vAlign w:val="bottom"/>
          </w:tcPr>
          <w:p w14:paraId="1736D003" w14:textId="77777777" w:rsidR="000559F9" w:rsidRPr="00893E17" w:rsidRDefault="000559F9" w:rsidP="00B43DCF">
            <w:pPr>
              <w:rPr>
                <w:b/>
                <w:sz w:val="20"/>
              </w:rPr>
            </w:pPr>
            <w:r w:rsidRPr="00893E17">
              <w:rPr>
                <w:b/>
                <w:sz w:val="20"/>
              </w:rPr>
              <w:t>Screen Date/Time:</w:t>
            </w:r>
          </w:p>
        </w:tc>
        <w:tc>
          <w:tcPr>
            <w:tcW w:w="6015" w:type="dxa"/>
            <w:tcBorders>
              <w:bottom w:val="single" w:sz="4" w:space="0" w:color="auto"/>
            </w:tcBorders>
          </w:tcPr>
          <w:p w14:paraId="1736D004" w14:textId="77777777" w:rsidR="000559F9" w:rsidRPr="00893E17" w:rsidRDefault="000559F9" w:rsidP="00097339">
            <w:pPr>
              <w:rPr>
                <w:sz w:val="20"/>
              </w:rPr>
            </w:pPr>
          </w:p>
        </w:tc>
      </w:tr>
      <w:tr w:rsidR="000559F9" w14:paraId="1736D007" w14:textId="77777777" w:rsidTr="00893E17">
        <w:trPr>
          <w:trHeight w:val="567"/>
        </w:trPr>
        <w:tc>
          <w:tcPr>
            <w:tcW w:w="9242" w:type="dxa"/>
            <w:gridSpan w:val="2"/>
            <w:vAlign w:val="bottom"/>
          </w:tcPr>
          <w:p w14:paraId="1736D006" w14:textId="77777777" w:rsidR="000559F9" w:rsidRPr="00893E17" w:rsidRDefault="000559F9" w:rsidP="00B43DCF">
            <w:pPr>
              <w:rPr>
                <w:b/>
                <w:sz w:val="20"/>
              </w:rPr>
            </w:pPr>
            <w:r w:rsidRPr="00893E17">
              <w:rPr>
                <w:b/>
                <w:sz w:val="20"/>
              </w:rPr>
              <w:t xml:space="preserve">Time Difference:  The system is _________________________ </w:t>
            </w:r>
            <w:r w:rsidRPr="00893E17">
              <w:rPr>
                <w:b/>
                <w:i/>
                <w:color w:val="808080"/>
                <w:sz w:val="20"/>
              </w:rPr>
              <w:t>behind/in front</w:t>
            </w:r>
            <w:r>
              <w:rPr>
                <w:b/>
                <w:i/>
                <w:color w:val="808080"/>
                <w:sz w:val="20"/>
              </w:rPr>
              <w:t xml:space="preserve"> </w:t>
            </w:r>
            <w:r w:rsidRPr="00893E17">
              <w:rPr>
                <w:b/>
                <w:sz w:val="20"/>
              </w:rPr>
              <w:t>of actual time.</w:t>
            </w:r>
          </w:p>
        </w:tc>
      </w:tr>
      <w:tr w:rsidR="000559F9" w14:paraId="1736D00A" w14:textId="77777777" w:rsidTr="00893E17">
        <w:trPr>
          <w:trHeight w:val="567"/>
        </w:trPr>
        <w:tc>
          <w:tcPr>
            <w:tcW w:w="3227" w:type="dxa"/>
            <w:vAlign w:val="bottom"/>
          </w:tcPr>
          <w:p w14:paraId="1736D008" w14:textId="77777777" w:rsidR="000559F9" w:rsidRPr="00893E17" w:rsidRDefault="000559F9" w:rsidP="00B43DCF">
            <w:pPr>
              <w:rPr>
                <w:b/>
                <w:sz w:val="20"/>
              </w:rPr>
            </w:pPr>
            <w:r w:rsidRPr="00893E17">
              <w:rPr>
                <w:b/>
                <w:sz w:val="20"/>
              </w:rPr>
              <w:t xml:space="preserve">System Overwrite Deadline </w:t>
            </w:r>
            <w:r w:rsidRPr="00893E17">
              <w:rPr>
                <w:b/>
                <w:sz w:val="20"/>
              </w:rPr>
              <w:br/>
              <w:t>Date/Time:</w:t>
            </w:r>
          </w:p>
        </w:tc>
        <w:tc>
          <w:tcPr>
            <w:tcW w:w="6015" w:type="dxa"/>
            <w:tcBorders>
              <w:bottom w:val="single" w:sz="4" w:space="0" w:color="auto"/>
            </w:tcBorders>
          </w:tcPr>
          <w:p w14:paraId="1736D009" w14:textId="77777777" w:rsidR="000559F9" w:rsidRPr="00893E17" w:rsidRDefault="000559F9" w:rsidP="00097339">
            <w:pPr>
              <w:rPr>
                <w:sz w:val="20"/>
              </w:rPr>
            </w:pPr>
          </w:p>
        </w:tc>
      </w:tr>
      <w:tr w:rsidR="000559F9" w14:paraId="1736D00D" w14:textId="77777777" w:rsidTr="00893E17">
        <w:trPr>
          <w:trHeight w:val="567"/>
        </w:trPr>
        <w:tc>
          <w:tcPr>
            <w:tcW w:w="3227" w:type="dxa"/>
            <w:vAlign w:val="bottom"/>
          </w:tcPr>
          <w:p w14:paraId="1736D00B" w14:textId="77777777" w:rsidR="000559F9" w:rsidRPr="00893E17" w:rsidRDefault="000559F9" w:rsidP="00F81D18">
            <w:pPr>
              <w:rPr>
                <w:b/>
                <w:sz w:val="20"/>
              </w:rPr>
            </w:pPr>
            <w:r w:rsidRPr="00893E17">
              <w:rPr>
                <w:b/>
                <w:sz w:val="20"/>
              </w:rPr>
              <w:t>Motion Activated System:</w:t>
            </w:r>
          </w:p>
        </w:tc>
        <w:tc>
          <w:tcPr>
            <w:tcW w:w="6015" w:type="dxa"/>
            <w:vAlign w:val="bottom"/>
          </w:tcPr>
          <w:p w14:paraId="1736D00C" w14:textId="77777777" w:rsidR="000559F9" w:rsidRPr="00893E17" w:rsidRDefault="000559F9" w:rsidP="00F81D18">
            <w:pPr>
              <w:rPr>
                <w:b/>
                <w:i/>
                <w:color w:val="808080"/>
                <w:sz w:val="20"/>
              </w:rPr>
            </w:pPr>
            <w:r w:rsidRPr="00893E17">
              <w:rPr>
                <w:b/>
                <w:i/>
                <w:color w:val="808080"/>
                <w:sz w:val="20"/>
              </w:rPr>
              <w:t>YES / NO</w:t>
            </w:r>
          </w:p>
        </w:tc>
      </w:tr>
      <w:tr w:rsidR="000559F9" w14:paraId="1736D010" w14:textId="77777777" w:rsidTr="00893E17">
        <w:trPr>
          <w:trHeight w:val="567"/>
        </w:trPr>
        <w:tc>
          <w:tcPr>
            <w:tcW w:w="3227" w:type="dxa"/>
            <w:vAlign w:val="bottom"/>
          </w:tcPr>
          <w:p w14:paraId="1736D00E" w14:textId="77777777" w:rsidR="000559F9" w:rsidRPr="00893E17" w:rsidRDefault="000559F9" w:rsidP="00B43DCF">
            <w:pPr>
              <w:rPr>
                <w:b/>
                <w:sz w:val="20"/>
              </w:rPr>
            </w:pPr>
            <w:r w:rsidRPr="00893E17">
              <w:rPr>
                <w:b/>
                <w:sz w:val="20"/>
              </w:rPr>
              <w:t>System Details (make, model,</w:t>
            </w:r>
            <w:r w:rsidRPr="00893E17">
              <w:rPr>
                <w:b/>
                <w:sz w:val="20"/>
              </w:rPr>
              <w:br/>
              <w:t xml:space="preserve"> format etc…)</w:t>
            </w:r>
          </w:p>
        </w:tc>
        <w:tc>
          <w:tcPr>
            <w:tcW w:w="6015" w:type="dxa"/>
            <w:tcBorders>
              <w:bottom w:val="single" w:sz="4" w:space="0" w:color="auto"/>
            </w:tcBorders>
          </w:tcPr>
          <w:p w14:paraId="1736D00F" w14:textId="77777777" w:rsidR="000559F9" w:rsidRPr="00893E17" w:rsidRDefault="000559F9" w:rsidP="00097339">
            <w:pPr>
              <w:rPr>
                <w:sz w:val="20"/>
              </w:rPr>
            </w:pPr>
          </w:p>
        </w:tc>
      </w:tr>
      <w:tr w:rsidR="000559F9" w14:paraId="1736D012" w14:textId="77777777" w:rsidTr="00893E17">
        <w:trPr>
          <w:trHeight w:val="567"/>
        </w:trPr>
        <w:tc>
          <w:tcPr>
            <w:tcW w:w="9242" w:type="dxa"/>
            <w:gridSpan w:val="2"/>
            <w:tcBorders>
              <w:bottom w:val="single" w:sz="4" w:space="0" w:color="auto"/>
            </w:tcBorders>
            <w:vAlign w:val="bottom"/>
          </w:tcPr>
          <w:p w14:paraId="1736D011" w14:textId="77777777" w:rsidR="000559F9" w:rsidRPr="00893E17" w:rsidRDefault="000559F9" w:rsidP="00097339">
            <w:pPr>
              <w:rPr>
                <w:sz w:val="20"/>
              </w:rPr>
            </w:pPr>
          </w:p>
        </w:tc>
      </w:tr>
    </w:tbl>
    <w:p w14:paraId="1736D013" w14:textId="77777777" w:rsidR="000559F9" w:rsidRDefault="000559F9" w:rsidP="00097339"/>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309"/>
        <w:gridCol w:w="2311"/>
        <w:gridCol w:w="2311"/>
        <w:gridCol w:w="2311"/>
      </w:tblGrid>
      <w:tr w:rsidR="000559F9" w:rsidRPr="00B43DCF" w14:paraId="1736D018" w14:textId="77777777" w:rsidTr="00893E17">
        <w:trPr>
          <w:trHeight w:val="567"/>
        </w:trPr>
        <w:tc>
          <w:tcPr>
            <w:tcW w:w="2309" w:type="dxa"/>
            <w:tcBorders>
              <w:top w:val="nil"/>
              <w:left w:val="nil"/>
              <w:bottom w:val="nil"/>
              <w:right w:val="nil"/>
            </w:tcBorders>
            <w:vAlign w:val="bottom"/>
          </w:tcPr>
          <w:p w14:paraId="1736D014" w14:textId="77777777" w:rsidR="000559F9" w:rsidRPr="00893E17" w:rsidRDefault="000559F9" w:rsidP="00B43DCF">
            <w:pPr>
              <w:rPr>
                <w:b/>
                <w:sz w:val="20"/>
              </w:rPr>
            </w:pPr>
            <w:r w:rsidRPr="00893E17">
              <w:rPr>
                <w:b/>
                <w:sz w:val="20"/>
              </w:rPr>
              <w:t>Exhibit Seized:</w:t>
            </w:r>
          </w:p>
        </w:tc>
        <w:tc>
          <w:tcPr>
            <w:tcW w:w="2311" w:type="dxa"/>
            <w:tcBorders>
              <w:top w:val="nil"/>
              <w:left w:val="nil"/>
              <w:bottom w:val="nil"/>
              <w:right w:val="nil"/>
            </w:tcBorders>
            <w:vAlign w:val="bottom"/>
          </w:tcPr>
          <w:p w14:paraId="1736D015" w14:textId="77777777" w:rsidR="000559F9" w:rsidRPr="00893E17" w:rsidRDefault="000559F9" w:rsidP="004408AA">
            <w:pPr>
              <w:rPr>
                <w:b/>
                <w:i/>
                <w:sz w:val="20"/>
              </w:rPr>
            </w:pPr>
            <w:r w:rsidRPr="00893E17">
              <w:rPr>
                <w:b/>
                <w:i/>
                <w:color w:val="808080"/>
                <w:sz w:val="20"/>
              </w:rPr>
              <w:t>YES / NO</w:t>
            </w:r>
          </w:p>
        </w:tc>
        <w:tc>
          <w:tcPr>
            <w:tcW w:w="2311" w:type="dxa"/>
            <w:tcBorders>
              <w:top w:val="nil"/>
              <w:left w:val="nil"/>
              <w:bottom w:val="nil"/>
              <w:right w:val="nil"/>
            </w:tcBorders>
            <w:vAlign w:val="bottom"/>
          </w:tcPr>
          <w:p w14:paraId="1736D016" w14:textId="77777777" w:rsidR="000559F9" w:rsidRPr="00893E17" w:rsidRDefault="000559F9" w:rsidP="004408AA">
            <w:pPr>
              <w:rPr>
                <w:b/>
                <w:sz w:val="20"/>
              </w:rPr>
            </w:pPr>
            <w:r w:rsidRPr="00893E17">
              <w:rPr>
                <w:b/>
                <w:sz w:val="20"/>
              </w:rPr>
              <w:t>Exhibit Ref:</w:t>
            </w:r>
          </w:p>
        </w:tc>
        <w:tc>
          <w:tcPr>
            <w:tcW w:w="2311" w:type="dxa"/>
            <w:tcBorders>
              <w:top w:val="nil"/>
              <w:left w:val="nil"/>
              <w:right w:val="nil"/>
            </w:tcBorders>
          </w:tcPr>
          <w:p w14:paraId="1736D017" w14:textId="77777777" w:rsidR="000559F9" w:rsidRPr="00893E17" w:rsidRDefault="000559F9" w:rsidP="00097339">
            <w:pPr>
              <w:rPr>
                <w:b/>
                <w:sz w:val="20"/>
              </w:rPr>
            </w:pPr>
          </w:p>
        </w:tc>
      </w:tr>
      <w:tr w:rsidR="000559F9" w:rsidRPr="00B43DCF" w14:paraId="1736D01B" w14:textId="77777777" w:rsidTr="00893E17">
        <w:trPr>
          <w:trHeight w:val="567"/>
        </w:trPr>
        <w:tc>
          <w:tcPr>
            <w:tcW w:w="2309" w:type="dxa"/>
            <w:tcBorders>
              <w:top w:val="nil"/>
              <w:left w:val="nil"/>
              <w:bottom w:val="nil"/>
              <w:right w:val="nil"/>
            </w:tcBorders>
            <w:vAlign w:val="bottom"/>
          </w:tcPr>
          <w:p w14:paraId="1736D019" w14:textId="77777777" w:rsidR="000559F9" w:rsidRPr="00893E17" w:rsidRDefault="000559F9" w:rsidP="00097339">
            <w:pPr>
              <w:rPr>
                <w:b/>
                <w:sz w:val="20"/>
              </w:rPr>
            </w:pPr>
            <w:r w:rsidRPr="00893E17">
              <w:rPr>
                <w:b/>
                <w:sz w:val="20"/>
              </w:rPr>
              <w:t>Date/Time Period Recovered:</w:t>
            </w:r>
          </w:p>
        </w:tc>
        <w:tc>
          <w:tcPr>
            <w:tcW w:w="6933" w:type="dxa"/>
            <w:gridSpan w:val="3"/>
            <w:tcBorders>
              <w:top w:val="nil"/>
              <w:left w:val="nil"/>
              <w:right w:val="nil"/>
            </w:tcBorders>
            <w:vAlign w:val="bottom"/>
          </w:tcPr>
          <w:p w14:paraId="1736D01A" w14:textId="77777777" w:rsidR="000559F9" w:rsidRPr="00893E17" w:rsidRDefault="000559F9" w:rsidP="00097339">
            <w:pPr>
              <w:rPr>
                <w:b/>
                <w:sz w:val="20"/>
              </w:rPr>
            </w:pPr>
          </w:p>
        </w:tc>
      </w:tr>
      <w:tr w:rsidR="000559F9" w:rsidRPr="00B43DCF" w14:paraId="1736D020" w14:textId="77777777" w:rsidTr="00893E17">
        <w:trPr>
          <w:trHeight w:val="567"/>
        </w:trPr>
        <w:tc>
          <w:tcPr>
            <w:tcW w:w="2309" w:type="dxa"/>
            <w:tcBorders>
              <w:top w:val="nil"/>
              <w:left w:val="nil"/>
              <w:bottom w:val="nil"/>
              <w:right w:val="nil"/>
            </w:tcBorders>
            <w:vAlign w:val="bottom"/>
          </w:tcPr>
          <w:p w14:paraId="1736D01C" w14:textId="77777777" w:rsidR="000559F9" w:rsidRPr="00893E17" w:rsidRDefault="000559F9" w:rsidP="00B43DCF">
            <w:pPr>
              <w:rPr>
                <w:b/>
                <w:sz w:val="20"/>
              </w:rPr>
            </w:pPr>
            <w:r w:rsidRPr="00893E17">
              <w:rPr>
                <w:b/>
                <w:sz w:val="20"/>
              </w:rPr>
              <w:t>Working Copy Produced:</w:t>
            </w:r>
          </w:p>
        </w:tc>
        <w:tc>
          <w:tcPr>
            <w:tcW w:w="2311" w:type="dxa"/>
            <w:tcBorders>
              <w:left w:val="nil"/>
              <w:bottom w:val="nil"/>
              <w:right w:val="nil"/>
            </w:tcBorders>
            <w:vAlign w:val="bottom"/>
          </w:tcPr>
          <w:p w14:paraId="1736D01D" w14:textId="77777777" w:rsidR="000559F9" w:rsidRPr="00893E17" w:rsidRDefault="000559F9" w:rsidP="004408AA">
            <w:pPr>
              <w:rPr>
                <w:b/>
                <w:i/>
                <w:sz w:val="20"/>
              </w:rPr>
            </w:pPr>
            <w:r w:rsidRPr="00893E17">
              <w:rPr>
                <w:b/>
                <w:i/>
                <w:color w:val="808080"/>
                <w:sz w:val="20"/>
              </w:rPr>
              <w:t>YES / NO</w:t>
            </w:r>
          </w:p>
        </w:tc>
        <w:tc>
          <w:tcPr>
            <w:tcW w:w="2311" w:type="dxa"/>
            <w:tcBorders>
              <w:left w:val="nil"/>
              <w:bottom w:val="nil"/>
              <w:right w:val="nil"/>
            </w:tcBorders>
            <w:vAlign w:val="bottom"/>
          </w:tcPr>
          <w:p w14:paraId="1736D01E" w14:textId="77777777" w:rsidR="000559F9" w:rsidRPr="00893E17" w:rsidRDefault="000559F9" w:rsidP="004408AA">
            <w:pPr>
              <w:rPr>
                <w:b/>
                <w:sz w:val="20"/>
              </w:rPr>
            </w:pPr>
            <w:r w:rsidRPr="00893E17">
              <w:rPr>
                <w:b/>
                <w:sz w:val="20"/>
              </w:rPr>
              <w:t>Working Copy Location:</w:t>
            </w:r>
          </w:p>
        </w:tc>
        <w:tc>
          <w:tcPr>
            <w:tcW w:w="2311" w:type="dxa"/>
            <w:tcBorders>
              <w:left w:val="nil"/>
              <w:right w:val="nil"/>
            </w:tcBorders>
          </w:tcPr>
          <w:p w14:paraId="1736D01F" w14:textId="77777777" w:rsidR="000559F9" w:rsidRPr="00893E17" w:rsidRDefault="000559F9" w:rsidP="00097339">
            <w:pPr>
              <w:rPr>
                <w:b/>
                <w:sz w:val="20"/>
              </w:rPr>
            </w:pPr>
          </w:p>
        </w:tc>
      </w:tr>
      <w:tr w:rsidR="000559F9" w:rsidRPr="00B43DCF" w14:paraId="1736D023" w14:textId="77777777" w:rsidTr="00893E17">
        <w:trPr>
          <w:trHeight w:val="567"/>
        </w:trPr>
        <w:tc>
          <w:tcPr>
            <w:tcW w:w="2309" w:type="dxa"/>
            <w:tcBorders>
              <w:top w:val="nil"/>
              <w:left w:val="nil"/>
              <w:bottom w:val="nil"/>
              <w:right w:val="nil"/>
            </w:tcBorders>
            <w:vAlign w:val="bottom"/>
          </w:tcPr>
          <w:p w14:paraId="1736D021" w14:textId="77777777" w:rsidR="000559F9" w:rsidRPr="00893E17" w:rsidRDefault="000559F9" w:rsidP="00B43DCF">
            <w:pPr>
              <w:rPr>
                <w:b/>
                <w:sz w:val="20"/>
              </w:rPr>
            </w:pPr>
            <w:r w:rsidRPr="00893E17">
              <w:rPr>
                <w:b/>
                <w:sz w:val="20"/>
              </w:rPr>
              <w:t>Further Action Required:</w:t>
            </w:r>
          </w:p>
        </w:tc>
        <w:tc>
          <w:tcPr>
            <w:tcW w:w="6933" w:type="dxa"/>
            <w:gridSpan w:val="3"/>
            <w:tcBorders>
              <w:top w:val="nil"/>
              <w:left w:val="nil"/>
              <w:right w:val="nil"/>
            </w:tcBorders>
            <w:vAlign w:val="bottom"/>
          </w:tcPr>
          <w:p w14:paraId="1736D022" w14:textId="77777777" w:rsidR="000559F9" w:rsidRPr="00893E17" w:rsidRDefault="000559F9" w:rsidP="00B43DCF">
            <w:pPr>
              <w:rPr>
                <w:b/>
                <w:sz w:val="20"/>
              </w:rPr>
            </w:pPr>
          </w:p>
        </w:tc>
      </w:tr>
      <w:tr w:rsidR="000559F9" w:rsidRPr="00B43DCF" w14:paraId="1736D025" w14:textId="77777777" w:rsidTr="00893E17">
        <w:trPr>
          <w:trHeight w:val="567"/>
        </w:trPr>
        <w:tc>
          <w:tcPr>
            <w:tcW w:w="9242" w:type="dxa"/>
            <w:gridSpan w:val="4"/>
            <w:tcBorders>
              <w:top w:val="nil"/>
              <w:left w:val="nil"/>
              <w:right w:val="nil"/>
            </w:tcBorders>
            <w:vAlign w:val="bottom"/>
          </w:tcPr>
          <w:p w14:paraId="1736D024" w14:textId="77777777" w:rsidR="000559F9" w:rsidRPr="00893E17" w:rsidRDefault="000559F9" w:rsidP="00B43DCF">
            <w:pPr>
              <w:rPr>
                <w:b/>
                <w:sz w:val="20"/>
              </w:rPr>
            </w:pPr>
          </w:p>
        </w:tc>
      </w:tr>
    </w:tbl>
    <w:p w14:paraId="1736D026" w14:textId="77777777" w:rsidR="000559F9" w:rsidRPr="00B43DCF" w:rsidRDefault="000559F9" w:rsidP="00097339">
      <w:pPr>
        <w:rPr>
          <w: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518"/>
        <w:gridCol w:w="6724"/>
      </w:tblGrid>
      <w:tr w:rsidR="000559F9" w:rsidRPr="00B43DCF" w14:paraId="1736D029" w14:textId="77777777" w:rsidTr="00893E17">
        <w:trPr>
          <w:trHeight w:val="567"/>
        </w:trPr>
        <w:tc>
          <w:tcPr>
            <w:tcW w:w="2518" w:type="dxa"/>
            <w:tcBorders>
              <w:top w:val="nil"/>
              <w:left w:val="nil"/>
              <w:bottom w:val="nil"/>
              <w:right w:val="nil"/>
            </w:tcBorders>
            <w:vAlign w:val="bottom"/>
          </w:tcPr>
          <w:p w14:paraId="1736D027" w14:textId="77777777" w:rsidR="000559F9" w:rsidRPr="00893E17" w:rsidRDefault="000559F9" w:rsidP="00293F0C">
            <w:pPr>
              <w:rPr>
                <w:b/>
                <w:sz w:val="20"/>
              </w:rPr>
            </w:pPr>
            <w:r w:rsidRPr="00893E17">
              <w:rPr>
                <w:b/>
                <w:sz w:val="20"/>
              </w:rPr>
              <w:t>Additional Information:</w:t>
            </w:r>
          </w:p>
        </w:tc>
        <w:tc>
          <w:tcPr>
            <w:tcW w:w="6724" w:type="dxa"/>
            <w:tcBorders>
              <w:top w:val="nil"/>
              <w:left w:val="nil"/>
              <w:right w:val="nil"/>
            </w:tcBorders>
          </w:tcPr>
          <w:p w14:paraId="1736D028" w14:textId="77777777" w:rsidR="000559F9" w:rsidRPr="00893E17" w:rsidRDefault="000559F9" w:rsidP="00097339">
            <w:pPr>
              <w:rPr>
                <w:b/>
                <w:sz w:val="20"/>
              </w:rPr>
            </w:pPr>
          </w:p>
        </w:tc>
      </w:tr>
      <w:tr w:rsidR="000559F9" w:rsidRPr="00B43DCF" w14:paraId="1736D02B" w14:textId="77777777" w:rsidTr="00893E17">
        <w:trPr>
          <w:trHeight w:val="567"/>
        </w:trPr>
        <w:tc>
          <w:tcPr>
            <w:tcW w:w="9242" w:type="dxa"/>
            <w:gridSpan w:val="2"/>
            <w:tcBorders>
              <w:top w:val="nil"/>
              <w:left w:val="nil"/>
              <w:right w:val="nil"/>
            </w:tcBorders>
          </w:tcPr>
          <w:p w14:paraId="1736D02A" w14:textId="77777777" w:rsidR="000559F9" w:rsidRPr="00893E17" w:rsidRDefault="000559F9" w:rsidP="00097339">
            <w:pPr>
              <w:rPr>
                <w:b/>
                <w:sz w:val="20"/>
              </w:rPr>
            </w:pPr>
          </w:p>
        </w:tc>
      </w:tr>
    </w:tbl>
    <w:p w14:paraId="1736D02C" w14:textId="77777777" w:rsidR="000559F9" w:rsidRDefault="000559F9" w:rsidP="00C5748C"/>
    <w:p w14:paraId="1736D02D" w14:textId="77777777" w:rsidR="000559F9" w:rsidRDefault="000559F9" w:rsidP="00C5748C">
      <w:r>
        <w:br w:type="page"/>
      </w:r>
      <w:r>
        <w:lastRenderedPageBreak/>
        <w:t>Guidance Notes:</w:t>
      </w:r>
    </w:p>
    <w:p w14:paraId="1736D02E" w14:textId="77777777" w:rsidR="000559F9" w:rsidRDefault="000559F9" w:rsidP="00C5748C"/>
    <w:p w14:paraId="1736D02F" w14:textId="77777777" w:rsidR="000559F9" w:rsidRDefault="000559F9" w:rsidP="00C5748C">
      <w:r>
        <w:t xml:space="preserve">If out on enquiries and you encounter a CCTV system that may be of relevance to the investigation and you do not have time to stop due to other operational commitments.  Complete the form in as much detail as possible and submit to the incident room.  </w:t>
      </w:r>
      <w:r>
        <w:rPr>
          <w:b/>
          <w:i/>
        </w:rPr>
        <w:t>This will ensure that opportunities are not missed.</w:t>
      </w:r>
    </w:p>
    <w:p w14:paraId="1736D030" w14:textId="77777777" w:rsidR="000559F9" w:rsidRDefault="000559F9" w:rsidP="00C5748C"/>
    <w:p w14:paraId="1736D031" w14:textId="77777777" w:rsidR="000559F9" w:rsidRDefault="000559F9" w:rsidP="00C5748C">
      <w:pPr>
        <w:rPr>
          <w:b/>
          <w:i/>
        </w:rPr>
      </w:pPr>
      <w:r>
        <w:t xml:space="preserve">If you visit an address to seize CCTV and you find that you are unable to recover it due to technical or other issues.  Complete the form in as much detail as possible, ensuring that you outline at the bottom of the form any further work required (Consider speaking with the DMI’s).  Submit the form into the incident room before you leave the operation.  </w:t>
      </w:r>
      <w:r>
        <w:rPr>
          <w:b/>
          <w:i/>
        </w:rPr>
        <w:t>This will ensure all part completed work is followed up.</w:t>
      </w:r>
    </w:p>
    <w:p w14:paraId="1736D032" w14:textId="77777777" w:rsidR="000559F9" w:rsidRDefault="000559F9" w:rsidP="00C5748C">
      <w:pPr>
        <w:rPr>
          <w:b/>
          <w:i/>
        </w:rPr>
      </w:pPr>
    </w:p>
    <w:p w14:paraId="1736D033" w14:textId="77777777" w:rsidR="000559F9" w:rsidRDefault="000559F9" w:rsidP="00C5748C">
      <w:r>
        <w:t xml:space="preserve">If you successfully seize CCTV from an address, complete </w:t>
      </w:r>
      <w:r>
        <w:rPr>
          <w:b/>
        </w:rPr>
        <w:t>all</w:t>
      </w:r>
      <w:r>
        <w:t xml:space="preserve"> sections of the form and obtain the relevant production/seizure statement.  Include the details of the time check within the statement.</w:t>
      </w:r>
    </w:p>
    <w:p w14:paraId="1736D034" w14:textId="77777777" w:rsidR="000559F9" w:rsidRDefault="000559F9" w:rsidP="00C5748C"/>
    <w:p w14:paraId="1736D035" w14:textId="77777777" w:rsidR="000559F9" w:rsidRDefault="000559F9" w:rsidP="00C5748C">
      <w:r>
        <w:t>Once back at the incident room…</w:t>
      </w:r>
    </w:p>
    <w:p w14:paraId="1736D036" w14:textId="77777777" w:rsidR="000559F9" w:rsidRDefault="000559F9" w:rsidP="00C5748C"/>
    <w:p w14:paraId="1736D037" w14:textId="77777777" w:rsidR="000559F9" w:rsidRDefault="000559F9" w:rsidP="003A487D">
      <w:r>
        <w:t>If the footage is contained on a disc:</w:t>
      </w:r>
      <w:r>
        <w:br/>
      </w:r>
    </w:p>
    <w:p w14:paraId="1736D038" w14:textId="77777777" w:rsidR="000559F9" w:rsidRDefault="000559F9" w:rsidP="003A487D">
      <w:pPr>
        <w:numPr>
          <w:ilvl w:val="0"/>
          <w:numId w:val="1"/>
        </w:numPr>
      </w:pPr>
      <w:r>
        <w:t xml:space="preserve">Make a working copy of the footage using one of the disc copiers </w:t>
      </w:r>
    </w:p>
    <w:p w14:paraId="1736D039" w14:textId="77777777" w:rsidR="000559F9" w:rsidRDefault="000559F9" w:rsidP="003A487D">
      <w:pPr>
        <w:numPr>
          <w:ilvl w:val="0"/>
          <w:numId w:val="1"/>
        </w:numPr>
      </w:pPr>
      <w:r>
        <w:t>Make a photocopy of the completed CCTV form</w:t>
      </w:r>
    </w:p>
    <w:p w14:paraId="1736D03A" w14:textId="77777777" w:rsidR="000559F9" w:rsidRDefault="000559F9" w:rsidP="003A487D">
      <w:pPr>
        <w:numPr>
          <w:ilvl w:val="0"/>
          <w:numId w:val="1"/>
        </w:numPr>
      </w:pPr>
      <w:r>
        <w:t>Submit the original CCTV exhibit to the exhibits officer</w:t>
      </w:r>
    </w:p>
    <w:p w14:paraId="1736D03B" w14:textId="77777777" w:rsidR="000559F9" w:rsidRDefault="000559F9" w:rsidP="003A487D">
      <w:pPr>
        <w:numPr>
          <w:ilvl w:val="0"/>
          <w:numId w:val="1"/>
        </w:numPr>
      </w:pPr>
      <w:r>
        <w:t>Submit the working copy disc and two CCTV forms to the receiver</w:t>
      </w:r>
    </w:p>
    <w:p w14:paraId="1736D03C" w14:textId="77777777" w:rsidR="000559F9" w:rsidRDefault="000559F9" w:rsidP="00C5748C"/>
    <w:p w14:paraId="1736D03D" w14:textId="77777777" w:rsidR="000559F9" w:rsidRDefault="000559F9" w:rsidP="00C5748C">
      <w:r>
        <w:t>If the footage is contained on a media device that you cannot readily copy, for example memory stick or VHS:</w:t>
      </w:r>
    </w:p>
    <w:p w14:paraId="1736D03E" w14:textId="77777777" w:rsidR="000559F9" w:rsidRDefault="000559F9" w:rsidP="00C5748C"/>
    <w:p w14:paraId="1736D03F" w14:textId="77777777" w:rsidR="000559F9" w:rsidRDefault="000559F9" w:rsidP="00771593">
      <w:pPr>
        <w:numPr>
          <w:ilvl w:val="0"/>
          <w:numId w:val="2"/>
        </w:numPr>
      </w:pPr>
      <w:r>
        <w:t>Make a photocopy of the completed CCTV form</w:t>
      </w:r>
    </w:p>
    <w:p w14:paraId="1736D040" w14:textId="77777777" w:rsidR="000559F9" w:rsidRDefault="000559F9" w:rsidP="00771593">
      <w:pPr>
        <w:numPr>
          <w:ilvl w:val="0"/>
          <w:numId w:val="2"/>
        </w:numPr>
      </w:pPr>
      <w:r>
        <w:t>Consider obtaining assistance from a DMI to produce a working copy</w:t>
      </w:r>
    </w:p>
    <w:p w14:paraId="1736D041" w14:textId="77777777" w:rsidR="000559F9" w:rsidRDefault="000559F9" w:rsidP="00771593">
      <w:pPr>
        <w:numPr>
          <w:ilvl w:val="0"/>
          <w:numId w:val="2"/>
        </w:numPr>
      </w:pPr>
      <w:r>
        <w:t>Submit the original CCTV exhibit to the exhibits officer</w:t>
      </w:r>
    </w:p>
    <w:p w14:paraId="1736D042" w14:textId="77777777" w:rsidR="000559F9" w:rsidRDefault="000559F9" w:rsidP="00771593">
      <w:pPr>
        <w:numPr>
          <w:ilvl w:val="0"/>
          <w:numId w:val="2"/>
        </w:numPr>
      </w:pPr>
      <w:r>
        <w:t>Submit the two CCTV forms to the receiver</w:t>
      </w:r>
    </w:p>
    <w:p w14:paraId="1736D043" w14:textId="77777777" w:rsidR="000559F9" w:rsidRDefault="000559F9" w:rsidP="00C5748C"/>
    <w:p w14:paraId="1736D044" w14:textId="77777777" w:rsidR="000559F9" w:rsidRDefault="000559F9" w:rsidP="00C5748C">
      <w:pPr>
        <w:rPr>
          <w:b/>
          <w:i/>
        </w:rPr>
      </w:pPr>
      <w:r>
        <w:t xml:space="preserve">The receiver will then ensure that any working copy disc is placed in the CCTV officer’s tray, along with a copy of the CCTV form.  The original CCTV form is then logged as a document on Holmes in the normal manner.  </w:t>
      </w:r>
      <w:r>
        <w:rPr>
          <w:b/>
          <w:i/>
        </w:rPr>
        <w:t>This will ensure that when the designated CCTV officer viewing the CCTV, all the required information is at hand to carry this out efficiently and effectively.</w:t>
      </w:r>
    </w:p>
    <w:p w14:paraId="1736D045" w14:textId="77777777" w:rsidR="000559F9" w:rsidRDefault="000559F9" w:rsidP="00C5748C">
      <w:pPr>
        <w:rPr>
          <w:b/>
          <w:i/>
        </w:rPr>
      </w:pPr>
    </w:p>
    <w:p w14:paraId="1736D046" w14:textId="77777777" w:rsidR="000559F9" w:rsidRDefault="000559F9" w:rsidP="00C5748C">
      <w:r>
        <w:t>If you encounter a CCTV system that has no export facility:</w:t>
      </w:r>
    </w:p>
    <w:p w14:paraId="1736D047" w14:textId="77777777" w:rsidR="000559F9" w:rsidRDefault="000559F9" w:rsidP="00C5748C"/>
    <w:p w14:paraId="1736D048" w14:textId="77777777" w:rsidR="000559F9" w:rsidRDefault="000559F9" w:rsidP="00537883">
      <w:pPr>
        <w:numPr>
          <w:ilvl w:val="0"/>
          <w:numId w:val="3"/>
        </w:numPr>
      </w:pPr>
      <w:r>
        <w:t>Complete the CCTV form with as much detail as possible</w:t>
      </w:r>
    </w:p>
    <w:p w14:paraId="1736D049" w14:textId="77777777" w:rsidR="000559F9" w:rsidRPr="00537883" w:rsidRDefault="000559F9" w:rsidP="00537883">
      <w:pPr>
        <w:numPr>
          <w:ilvl w:val="0"/>
          <w:numId w:val="3"/>
        </w:numPr>
      </w:pPr>
      <w:r>
        <w:t>Liaise with a DMI for technical assistance</w:t>
      </w:r>
    </w:p>
    <w:sectPr w:rsidR="000559F9" w:rsidRPr="00537883" w:rsidSect="00C5748C">
      <w:headerReference w:type="default" r:id="rId7"/>
      <w:footerReference w:type="default" r:id="rId8"/>
      <w:pgSz w:w="11906" w:h="16838"/>
      <w:pgMar w:top="993" w:right="1440" w:bottom="1135" w:left="1440" w:header="426" w:footer="4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801614" w14:textId="77777777" w:rsidR="00881550" w:rsidRDefault="00881550">
      <w:r>
        <w:separator/>
      </w:r>
    </w:p>
  </w:endnote>
  <w:endnote w:type="continuationSeparator" w:id="0">
    <w:p w14:paraId="528A3076" w14:textId="77777777" w:rsidR="00881550" w:rsidRDefault="008815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Tahoma">
    <w:panose1 w:val="00000000000000000000"/>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36D051" w14:textId="77777777" w:rsidR="000559F9" w:rsidRDefault="000559F9" w:rsidP="00D577CA">
    <w:pPr>
      <w:pStyle w:val="Footer"/>
      <w:jc w:val="center"/>
    </w:pPr>
    <w:r w:rsidRPr="0021597A">
      <w:rPr>
        <w:b/>
        <w:color w:val="000000"/>
        <w:sz w:val="24"/>
      </w:rPr>
      <w:t>RESTRICTED (when complete)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2851B1" w14:textId="77777777" w:rsidR="00881550" w:rsidRDefault="00881550">
      <w:r>
        <w:separator/>
      </w:r>
    </w:p>
  </w:footnote>
  <w:footnote w:type="continuationSeparator" w:id="0">
    <w:p w14:paraId="72AD3467" w14:textId="77777777" w:rsidR="00881550" w:rsidRDefault="0088155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36D050" w14:textId="77777777" w:rsidR="000559F9" w:rsidRDefault="000559F9" w:rsidP="00D577CA">
    <w:pPr>
      <w:pStyle w:val="Header"/>
      <w:jc w:val="center"/>
    </w:pPr>
    <w:r w:rsidRPr="0021597A">
      <w:rPr>
        <w:b/>
        <w:color w:val="000000"/>
        <w:sz w:val="24"/>
      </w:rPr>
      <w:t>RESTRICTED (when complete)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617FE"/>
    <w:multiLevelType w:val="hybridMultilevel"/>
    <w:tmpl w:val="1E7012EE"/>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4ADD31C6"/>
    <w:multiLevelType w:val="hybridMultilevel"/>
    <w:tmpl w:val="4EE07D02"/>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6F137C50"/>
    <w:multiLevelType w:val="hybridMultilevel"/>
    <w:tmpl w:val="A9D60898"/>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1211261974">
    <w:abstractNumId w:val="1"/>
  </w:num>
  <w:num w:numId="2" w16cid:durableId="961688829">
    <w:abstractNumId w:val="2"/>
  </w:num>
  <w:num w:numId="3" w16cid:durableId="1386138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B3BA7"/>
    <w:rsid w:val="00037EAF"/>
    <w:rsid w:val="000559F9"/>
    <w:rsid w:val="00085C19"/>
    <w:rsid w:val="00087B91"/>
    <w:rsid w:val="00097339"/>
    <w:rsid w:val="000A3B46"/>
    <w:rsid w:val="001B13C7"/>
    <w:rsid w:val="001D6994"/>
    <w:rsid w:val="001F1EBE"/>
    <w:rsid w:val="001F44CE"/>
    <w:rsid w:val="0021597A"/>
    <w:rsid w:val="0023621F"/>
    <w:rsid w:val="00247146"/>
    <w:rsid w:val="00247329"/>
    <w:rsid w:val="00262B0A"/>
    <w:rsid w:val="00263131"/>
    <w:rsid w:val="00293F0C"/>
    <w:rsid w:val="00297F79"/>
    <w:rsid w:val="002A7D15"/>
    <w:rsid w:val="002C4F04"/>
    <w:rsid w:val="002D6E58"/>
    <w:rsid w:val="00306D44"/>
    <w:rsid w:val="00326DD9"/>
    <w:rsid w:val="003314B7"/>
    <w:rsid w:val="00360EA1"/>
    <w:rsid w:val="003A487D"/>
    <w:rsid w:val="003B1AD1"/>
    <w:rsid w:val="003D41F6"/>
    <w:rsid w:val="003D5AAF"/>
    <w:rsid w:val="003F4741"/>
    <w:rsid w:val="004146DE"/>
    <w:rsid w:val="00434143"/>
    <w:rsid w:val="004408AA"/>
    <w:rsid w:val="004510EB"/>
    <w:rsid w:val="00485852"/>
    <w:rsid w:val="004C760D"/>
    <w:rsid w:val="004F57DC"/>
    <w:rsid w:val="00503904"/>
    <w:rsid w:val="00537883"/>
    <w:rsid w:val="005E06AB"/>
    <w:rsid w:val="005F464E"/>
    <w:rsid w:val="0062062A"/>
    <w:rsid w:val="0065695E"/>
    <w:rsid w:val="006A0305"/>
    <w:rsid w:val="006B3BA7"/>
    <w:rsid w:val="006D7EB9"/>
    <w:rsid w:val="00727A9B"/>
    <w:rsid w:val="00767AE1"/>
    <w:rsid w:val="00771593"/>
    <w:rsid w:val="007734E2"/>
    <w:rsid w:val="00774996"/>
    <w:rsid w:val="007931EF"/>
    <w:rsid w:val="007D174E"/>
    <w:rsid w:val="007F32A3"/>
    <w:rsid w:val="00802E79"/>
    <w:rsid w:val="00815262"/>
    <w:rsid w:val="00836F22"/>
    <w:rsid w:val="00856BDE"/>
    <w:rsid w:val="008744AE"/>
    <w:rsid w:val="008758FF"/>
    <w:rsid w:val="00881550"/>
    <w:rsid w:val="00882C01"/>
    <w:rsid w:val="00893E17"/>
    <w:rsid w:val="008972E0"/>
    <w:rsid w:val="0090140D"/>
    <w:rsid w:val="00906C7A"/>
    <w:rsid w:val="0091023B"/>
    <w:rsid w:val="0096474C"/>
    <w:rsid w:val="00973BF1"/>
    <w:rsid w:val="009B2B4C"/>
    <w:rsid w:val="009E63C9"/>
    <w:rsid w:val="00A51AC0"/>
    <w:rsid w:val="00A600FA"/>
    <w:rsid w:val="00A6214C"/>
    <w:rsid w:val="00A748ED"/>
    <w:rsid w:val="00A90F97"/>
    <w:rsid w:val="00AA0089"/>
    <w:rsid w:val="00B43DCF"/>
    <w:rsid w:val="00B74873"/>
    <w:rsid w:val="00B83515"/>
    <w:rsid w:val="00B95E20"/>
    <w:rsid w:val="00BA3541"/>
    <w:rsid w:val="00BC6792"/>
    <w:rsid w:val="00BE3C3E"/>
    <w:rsid w:val="00BF1EB2"/>
    <w:rsid w:val="00C016CE"/>
    <w:rsid w:val="00C3313A"/>
    <w:rsid w:val="00C44897"/>
    <w:rsid w:val="00C5748C"/>
    <w:rsid w:val="00C62F96"/>
    <w:rsid w:val="00C86079"/>
    <w:rsid w:val="00CA4869"/>
    <w:rsid w:val="00CA66D2"/>
    <w:rsid w:val="00CC2EAE"/>
    <w:rsid w:val="00CE7F4B"/>
    <w:rsid w:val="00CF0445"/>
    <w:rsid w:val="00CF06E3"/>
    <w:rsid w:val="00D577CA"/>
    <w:rsid w:val="00D601B8"/>
    <w:rsid w:val="00D751FB"/>
    <w:rsid w:val="00D76437"/>
    <w:rsid w:val="00D85B51"/>
    <w:rsid w:val="00D86E78"/>
    <w:rsid w:val="00D93049"/>
    <w:rsid w:val="00D9665D"/>
    <w:rsid w:val="00DA1BCA"/>
    <w:rsid w:val="00DD6E88"/>
    <w:rsid w:val="00DE4557"/>
    <w:rsid w:val="00DE782C"/>
    <w:rsid w:val="00E214D1"/>
    <w:rsid w:val="00E27C35"/>
    <w:rsid w:val="00E4690D"/>
    <w:rsid w:val="00E92B76"/>
    <w:rsid w:val="00EB0275"/>
    <w:rsid w:val="00ED2C12"/>
    <w:rsid w:val="00ED74EF"/>
    <w:rsid w:val="00F0275B"/>
    <w:rsid w:val="00F43C11"/>
    <w:rsid w:val="00F52661"/>
    <w:rsid w:val="00F64DFE"/>
    <w:rsid w:val="00F81D18"/>
    <w:rsid w:val="00F85CFC"/>
    <w:rsid w:val="00FB5AC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736CFE8"/>
  <w15:docId w15:val="{AB6F81B7-2C39-4016-A964-D92EC7F307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GB" w:eastAsia="en-GB"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4143"/>
    <w:rPr>
      <w:rFonts w:ascii="Arial" w:hAnsi="Arial"/>
      <w:szCs w:val="20"/>
    </w:rPr>
  </w:style>
  <w:style w:type="paragraph" w:styleId="Heading1">
    <w:name w:val="heading 1"/>
    <w:basedOn w:val="Normal"/>
    <w:next w:val="Normal"/>
    <w:link w:val="Heading1Char"/>
    <w:uiPriority w:val="99"/>
    <w:qFormat/>
    <w:rsid w:val="0090140D"/>
    <w:pPr>
      <w:keepNext/>
      <w:jc w:val="both"/>
      <w:outlineLvl w:val="0"/>
    </w:pPr>
    <w:rPr>
      <w:b/>
    </w:rPr>
  </w:style>
  <w:style w:type="paragraph" w:styleId="Heading2">
    <w:name w:val="heading 2"/>
    <w:basedOn w:val="Normal"/>
    <w:next w:val="Normal"/>
    <w:link w:val="Heading2Char"/>
    <w:uiPriority w:val="99"/>
    <w:qFormat/>
    <w:rsid w:val="00CE7F4B"/>
    <w:pPr>
      <w:keepNext/>
      <w:spacing w:before="240" w:after="60"/>
      <w:outlineLvl w:val="1"/>
    </w:pPr>
    <w:rPr>
      <w:rFonts w:cs="Arial"/>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90140D"/>
    <w:rPr>
      <w:rFonts w:ascii="Cambria" w:hAnsi="Cambria" w:cs="Times New Roman"/>
      <w:b/>
      <w:bCs/>
      <w:kern w:val="32"/>
      <w:sz w:val="32"/>
      <w:szCs w:val="32"/>
    </w:rPr>
  </w:style>
  <w:style w:type="character" w:customStyle="1" w:styleId="Heading2Char">
    <w:name w:val="Heading 2 Char"/>
    <w:basedOn w:val="DefaultParagraphFont"/>
    <w:link w:val="Heading2"/>
    <w:uiPriority w:val="99"/>
    <w:semiHidden/>
    <w:locked/>
    <w:rsid w:val="0090140D"/>
    <w:rPr>
      <w:rFonts w:ascii="Cambria" w:hAnsi="Cambria" w:cs="Times New Roman"/>
      <w:b/>
      <w:bCs/>
      <w:i/>
      <w:iCs/>
      <w:sz w:val="28"/>
      <w:szCs w:val="28"/>
    </w:rPr>
  </w:style>
  <w:style w:type="paragraph" w:styleId="Header">
    <w:name w:val="header"/>
    <w:basedOn w:val="Normal"/>
    <w:link w:val="HeaderChar"/>
    <w:uiPriority w:val="99"/>
    <w:rsid w:val="0090140D"/>
    <w:pPr>
      <w:tabs>
        <w:tab w:val="center" w:pos="4153"/>
        <w:tab w:val="right" w:pos="8306"/>
      </w:tabs>
    </w:pPr>
  </w:style>
  <w:style w:type="character" w:customStyle="1" w:styleId="HeaderChar">
    <w:name w:val="Header Char"/>
    <w:basedOn w:val="DefaultParagraphFont"/>
    <w:link w:val="Header"/>
    <w:uiPriority w:val="99"/>
    <w:locked/>
    <w:rsid w:val="00D751FB"/>
    <w:rPr>
      <w:rFonts w:ascii="Arial" w:hAnsi="Arial" w:cs="Times New Roman"/>
      <w:sz w:val="22"/>
      <w:lang w:val="en-GB" w:eastAsia="en-GB" w:bidi="ar-SA"/>
    </w:rPr>
  </w:style>
  <w:style w:type="paragraph" w:styleId="Footer">
    <w:name w:val="footer"/>
    <w:basedOn w:val="Normal"/>
    <w:link w:val="FooterChar"/>
    <w:uiPriority w:val="99"/>
    <w:rsid w:val="0090140D"/>
    <w:pPr>
      <w:tabs>
        <w:tab w:val="center" w:pos="4153"/>
        <w:tab w:val="right" w:pos="8306"/>
      </w:tabs>
    </w:pPr>
  </w:style>
  <w:style w:type="character" w:customStyle="1" w:styleId="FooterChar">
    <w:name w:val="Footer Char"/>
    <w:basedOn w:val="DefaultParagraphFont"/>
    <w:link w:val="Footer"/>
    <w:uiPriority w:val="99"/>
    <w:locked/>
    <w:rsid w:val="00D751FB"/>
    <w:rPr>
      <w:rFonts w:ascii="Arial" w:hAnsi="Arial" w:cs="Times New Roman"/>
      <w:sz w:val="22"/>
      <w:lang w:val="en-GB" w:eastAsia="en-GB" w:bidi="ar-SA"/>
    </w:rPr>
  </w:style>
  <w:style w:type="character" w:styleId="PageNumber">
    <w:name w:val="page number"/>
    <w:basedOn w:val="DefaultParagraphFont"/>
    <w:uiPriority w:val="99"/>
    <w:rsid w:val="0090140D"/>
    <w:rPr>
      <w:rFonts w:cs="Times New Roman"/>
    </w:rPr>
  </w:style>
  <w:style w:type="paragraph" w:customStyle="1" w:styleId="HOHEADR">
    <w:name w:val="HO_HEADR"/>
    <w:basedOn w:val="Heading1"/>
    <w:uiPriority w:val="99"/>
    <w:rsid w:val="0090140D"/>
    <w:pPr>
      <w:keepNext w:val="0"/>
      <w:widowControl w:val="0"/>
      <w:overflowPunct w:val="0"/>
      <w:autoSpaceDE w:val="0"/>
      <w:autoSpaceDN w:val="0"/>
      <w:adjustRightInd w:val="0"/>
      <w:jc w:val="center"/>
      <w:textAlignment w:val="baseline"/>
      <w:outlineLvl w:val="9"/>
    </w:pPr>
    <w:rPr>
      <w:rFonts w:ascii="Times New Roman Bold" w:hAnsi="Times New Roman Bold"/>
      <w:caps/>
      <w:spacing w:val="30"/>
      <w:sz w:val="28"/>
    </w:rPr>
  </w:style>
  <w:style w:type="table" w:styleId="TableGrid">
    <w:name w:val="Table Grid"/>
    <w:basedOn w:val="TableNormal"/>
    <w:uiPriority w:val="99"/>
    <w:rsid w:val="00A51AC0"/>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Text">
    <w:name w:val="Table Text"/>
    <w:basedOn w:val="BodyText"/>
    <w:uiPriority w:val="99"/>
    <w:rsid w:val="000A3B46"/>
    <w:pPr>
      <w:suppressAutoHyphens/>
      <w:overflowPunct w:val="0"/>
      <w:autoSpaceDE w:val="0"/>
      <w:autoSpaceDN w:val="0"/>
      <w:adjustRightInd w:val="0"/>
      <w:spacing w:before="60" w:after="60"/>
      <w:jc w:val="both"/>
      <w:textAlignment w:val="baseline"/>
    </w:pPr>
    <w:rPr>
      <w:rFonts w:ascii="Times New Roman" w:hAnsi="Times New Roman"/>
      <w:sz w:val="20"/>
    </w:rPr>
  </w:style>
  <w:style w:type="paragraph" w:styleId="BodyText">
    <w:name w:val="Body Text"/>
    <w:basedOn w:val="Normal"/>
    <w:link w:val="BodyTextChar"/>
    <w:uiPriority w:val="99"/>
    <w:rsid w:val="000A3B46"/>
    <w:pPr>
      <w:spacing w:after="120"/>
    </w:pPr>
  </w:style>
  <w:style w:type="character" w:customStyle="1" w:styleId="BodyTextChar">
    <w:name w:val="Body Text Char"/>
    <w:basedOn w:val="DefaultParagraphFont"/>
    <w:link w:val="BodyText"/>
    <w:uiPriority w:val="99"/>
    <w:semiHidden/>
    <w:locked/>
    <w:rsid w:val="0090140D"/>
    <w:rPr>
      <w:rFonts w:ascii="Arial" w:hAnsi="Arial" w:cs="Times New Roman"/>
      <w:sz w:val="22"/>
    </w:rPr>
  </w:style>
  <w:style w:type="paragraph" w:styleId="BodyTextIndent">
    <w:name w:val="Body Text Indent"/>
    <w:basedOn w:val="Normal"/>
    <w:link w:val="BodyTextIndentChar"/>
    <w:uiPriority w:val="99"/>
    <w:rsid w:val="00CE7F4B"/>
    <w:pPr>
      <w:spacing w:after="120"/>
      <w:ind w:left="283"/>
    </w:pPr>
  </w:style>
  <w:style w:type="character" w:customStyle="1" w:styleId="BodyTextIndentChar">
    <w:name w:val="Body Text Indent Char"/>
    <w:basedOn w:val="DefaultParagraphFont"/>
    <w:link w:val="BodyTextIndent"/>
    <w:uiPriority w:val="99"/>
    <w:semiHidden/>
    <w:locked/>
    <w:rsid w:val="0090140D"/>
    <w:rPr>
      <w:rFonts w:ascii="Arial" w:hAnsi="Arial" w:cs="Times New Roman"/>
      <w:sz w:val="22"/>
    </w:rPr>
  </w:style>
  <w:style w:type="paragraph" w:styleId="BalloonText">
    <w:name w:val="Balloon Text"/>
    <w:basedOn w:val="Normal"/>
    <w:link w:val="BalloonTextChar"/>
    <w:uiPriority w:val="99"/>
    <w:semiHidden/>
    <w:rsid w:val="00097339"/>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097339"/>
    <w:rPr>
      <w:rFonts w:ascii="Tahoma" w:hAnsi="Tahoma" w:cs="Tahoma"/>
      <w:sz w:val="16"/>
      <w:szCs w:val="16"/>
    </w:rPr>
  </w:style>
  <w:style w:type="character" w:styleId="Hyperlink">
    <w:name w:val="Hyperlink"/>
    <w:basedOn w:val="DefaultParagraphFont"/>
    <w:uiPriority w:val="99"/>
    <w:rsid w:val="00097339"/>
    <w:rPr>
      <w:rFonts w:cs="Times New Roman"/>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2747918">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14024\Local%20Settings\Temporary%20Internet%20Files\Content.MSO\3711F4C7.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3711F4C7</Template>
  <TotalTime>0</TotalTime>
  <Pages>2</Pages>
  <Words>431</Words>
  <Characters>2457</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Form MG11(T)</vt:lpstr>
    </vt:vector>
  </TitlesOfParts>
  <Company>Derbyshire Constabulary</Company>
  <LinksUpToDate>false</LinksUpToDate>
  <CharactersWithSpaces>2883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 MG11(T)</dc:title>
  <dc:creator>Smith, Colin, 14024</dc:creator>
  <cp:lastModifiedBy>Sarah Draper</cp:lastModifiedBy>
  <cp:revision>2</cp:revision>
  <cp:lastPrinted>2014-02-10T15:33:00Z</cp:lastPrinted>
  <dcterms:created xsi:type="dcterms:W3CDTF">2026-05-22T14:59:00Z</dcterms:created>
  <dcterms:modified xsi:type="dcterms:W3CDTF">2026-05-22T14:59:00Z</dcterms:modified>
</cp:coreProperties>
</file>